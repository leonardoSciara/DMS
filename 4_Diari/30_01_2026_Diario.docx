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7C828DA8" w:rsidR="005D6E86" w:rsidRPr="001D1B3C" w:rsidRDefault="00BD19E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2EF3125" w:rsidR="005D6E86" w:rsidRPr="001D1B3C" w:rsidRDefault="00DF4CC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>.</w:t>
            </w:r>
            <w:r w:rsidR="005C1BEA">
              <w:rPr>
                <w:rFonts w:ascii="Arial" w:hAnsi="Arial" w:cs="Arial"/>
              </w:rPr>
              <w:t>01</w:t>
            </w:r>
            <w:r w:rsidR="005D6E86" w:rsidRPr="001D1B3C">
              <w:rPr>
                <w:rFonts w:ascii="Arial" w:hAnsi="Arial" w:cs="Arial"/>
              </w:rPr>
              <w:t>.</w:t>
            </w:r>
            <w:r w:rsidR="005C1BEA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7D1DCB" w:rsidR="005D6E86" w:rsidRPr="001D1B3C" w:rsidRDefault="00694C0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4DEF7C5D" w:rsidR="005D6E86" w:rsidRPr="00246FDC" w:rsidRDefault="00694C0E" w:rsidP="00632B06">
            <w:r>
              <w:rPr>
                <w:rFonts w:ascii="Arial" w:hAnsi="Arial" w:cs="Arial"/>
              </w:rPr>
              <w:t>12:3</w:t>
            </w:r>
            <w:r w:rsidR="00246FDC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 – 14:00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21BA53BA" w14:textId="48963B9F" w:rsidR="00BE5D37" w:rsidRPr="00093C97" w:rsidRDefault="00BE5D37" w:rsidP="00C1680F">
            <w:pPr>
              <w:rPr>
                <w:rFonts w:ascii="Arial" w:hAnsi="Arial" w:cs="Arial"/>
                <w:b/>
                <w:bCs/>
              </w:rPr>
            </w:pPr>
            <w:r w:rsidRPr="00093C97">
              <w:rPr>
                <w:rFonts w:ascii="Arial" w:hAnsi="Arial" w:cs="Arial"/>
                <w:b/>
                <w:bCs/>
              </w:rPr>
              <w:t>08:20 – 09:50:</w:t>
            </w:r>
          </w:p>
          <w:p w14:paraId="3E720639" w14:textId="655C51C8" w:rsidR="00C1680F" w:rsidRPr="00C1680F" w:rsidRDefault="00C1680F" w:rsidP="00C1680F">
            <w:pPr>
              <w:rPr>
                <w:rFonts w:ascii="Arial" w:hAnsi="Arial" w:cs="Arial"/>
              </w:rPr>
            </w:pPr>
            <w:r w:rsidRPr="00C1680F">
              <w:rPr>
                <w:rFonts w:ascii="Arial" w:hAnsi="Arial" w:cs="Arial"/>
              </w:rPr>
              <w:t xml:space="preserve">Durante queste ore di progetto ho discusso con </w:t>
            </w:r>
            <w:r w:rsidR="009170BE">
              <w:rPr>
                <w:rFonts w:ascii="Arial" w:hAnsi="Arial" w:cs="Arial"/>
              </w:rPr>
              <w:t>il cliente</w:t>
            </w:r>
            <w:r w:rsidRPr="00C1680F">
              <w:rPr>
                <w:rFonts w:ascii="Arial" w:hAnsi="Arial" w:cs="Arial"/>
              </w:rPr>
              <w:t xml:space="preserve"> in merito al progetto, ponendo le domande preparate in precedenza riguardanti i requisiti e il funzionamento del sistema. Grazie alle risposte ricevute ho chiarito diversi aspetti fondamentali del progetto, come i ruoli degli utenti (utente e </w:t>
            </w:r>
            <w:r>
              <w:rPr>
                <w:rFonts w:ascii="Arial" w:hAnsi="Arial" w:cs="Arial"/>
              </w:rPr>
              <w:t>admin</w:t>
            </w:r>
            <w:r w:rsidRPr="00C1680F">
              <w:rPr>
                <w:rFonts w:ascii="Arial" w:hAnsi="Arial" w:cs="Arial"/>
              </w:rPr>
              <w:t>), la gestione dei documenti pubblici e privati, il sistema di versioning e l’integrazione del motore di ricerca esterno.</w:t>
            </w:r>
          </w:p>
          <w:p w14:paraId="54D07B51" w14:textId="4B81562B" w:rsidR="00BE5D37" w:rsidRPr="00093C97" w:rsidRDefault="00BE5D37" w:rsidP="00AB580C">
            <w:pPr>
              <w:rPr>
                <w:rFonts w:ascii="Arial" w:hAnsi="Arial" w:cs="Arial"/>
                <w:b/>
                <w:bCs/>
              </w:rPr>
            </w:pPr>
            <w:r w:rsidRPr="00093C97">
              <w:rPr>
                <w:rFonts w:ascii="Arial" w:hAnsi="Arial" w:cs="Arial"/>
                <w:b/>
                <w:bCs/>
              </w:rPr>
              <w:t>10:05 – 14:00:</w:t>
            </w:r>
          </w:p>
          <w:p w14:paraId="3BDFF3E9" w14:textId="467A16FB" w:rsidR="005443F9" w:rsidRPr="001D1B3C" w:rsidRDefault="00C1680F" w:rsidP="00AB580C">
            <w:pPr>
              <w:rPr>
                <w:rFonts w:ascii="Arial" w:hAnsi="Arial" w:cs="Arial"/>
              </w:rPr>
            </w:pPr>
            <w:r w:rsidRPr="00C1680F">
              <w:rPr>
                <w:rFonts w:ascii="Arial" w:hAnsi="Arial" w:cs="Arial"/>
              </w:rPr>
              <w:t xml:space="preserve">Successivamente ho iniziato </w:t>
            </w:r>
            <w:r>
              <w:rPr>
                <w:rFonts w:ascii="Arial" w:hAnsi="Arial" w:cs="Arial"/>
              </w:rPr>
              <w:t>la</w:t>
            </w:r>
            <w:r w:rsidRPr="00C1680F">
              <w:rPr>
                <w:rFonts w:ascii="Arial" w:hAnsi="Arial" w:cs="Arial"/>
              </w:rPr>
              <w:t xml:space="preserve"> documentazione di progetto, concentrandomi in particolare sulla scrittura dello scopo, dell’analisi del dominio e dell’analisi dei requisiti.</w:t>
            </w: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2201F586" w:rsidR="00632B06" w:rsidRPr="001D1B3C" w:rsidRDefault="00C1680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ci sono stati problemi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36F0733F" w:rsidR="00632B06" w:rsidRPr="001D1B3C" w:rsidRDefault="003966F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ho ancora una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78286541" w:rsidR="00632B06" w:rsidRPr="001D1B3C" w:rsidRDefault="00C1680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Nella prossima lezione inizierò a creare il Gantt preventivo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F863D7E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D19EC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443F9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012DD3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sdt>
            <w:sdtPr>
              <w:rPr>
                <w:rFonts w:ascii="Arial" w:hAnsi="Arial" w:cs="Arial"/>
              </w:rPr>
              <w:id w:val="1470167301"/>
              <w:placeholder>
                <w:docPart w:val="653856DB85AB4947855A15FA75F99240"/>
              </w:placeholder>
            </w:sdtPr>
            <w:sdtContent>
              <w:r w:rsidR="00695415">
                <w:rPr>
                  <w:rFonts w:ascii="Arial" w:hAnsi="Arial" w:cs="Arial"/>
                </w:rPr>
                <w:t>ChatGPT</w:t>
              </w:r>
            </w:sdtContent>
          </w:sdt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9BEB3D1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17B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F751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F751E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3478D26E" w:rsidR="00872C0D" w:rsidRDefault="008A17B1" w:rsidP="003966F1">
          <w:pPr>
            <w:pStyle w:val="Nessunaspaziatura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Migliorami questa frase 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494FC176" w14:textId="7B6A1CFA" w:rsidR="003966F1" w:rsidRPr="003966F1" w:rsidRDefault="008A17B1" w:rsidP="008A17B1">
          <w:pPr>
            <w:pStyle w:val="Nessunaspaziatura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Mi ha migliorato il contenuto </w:t>
          </w:r>
          <w:r w:rsidR="004C5B91">
            <w:rPr>
              <w:rFonts w:ascii="Arial" w:hAnsi="Arial" w:cs="Arial"/>
            </w:rPr>
            <w:t xml:space="preserve">di quello che avevo scritto all’interno </w:t>
          </w:r>
          <w:r>
            <w:rPr>
              <w:rFonts w:ascii="Arial" w:hAnsi="Arial" w:cs="Arial"/>
            </w:rPr>
            <w:t>dello scopo e dell’analisi del dominio</w:t>
          </w:r>
        </w:p>
        <w:p w14:paraId="7601B5CC" w14:textId="13BDA3D6" w:rsidR="00624F63" w:rsidRPr="00872C0D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0C2E050B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A17B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17B1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2B2EB1BE" w:rsidR="00624F63" w:rsidRPr="001D1B3C" w:rsidRDefault="004C5B91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Tutto, l’ho solo usato per migliorare la grammatica e il lessico del contenuto di quello che avevo scritto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77A86" w14:textId="77777777" w:rsidR="00AB5A50" w:rsidRDefault="00AB5A50" w:rsidP="00DC1A1A">
      <w:pPr>
        <w:spacing w:after="0" w:line="240" w:lineRule="auto"/>
      </w:pPr>
      <w:r>
        <w:separator/>
      </w:r>
    </w:p>
    <w:p w14:paraId="434464EF" w14:textId="77777777" w:rsidR="00AB5A50" w:rsidRDefault="00AB5A50"/>
    <w:p w14:paraId="31E10136" w14:textId="77777777" w:rsidR="00AB5A50" w:rsidRDefault="00AB5A50" w:rsidP="00454290"/>
  </w:endnote>
  <w:endnote w:type="continuationSeparator" w:id="0">
    <w:p w14:paraId="13B012A3" w14:textId="77777777" w:rsidR="00AB5A50" w:rsidRDefault="00AB5A50" w:rsidP="00DC1A1A">
      <w:pPr>
        <w:spacing w:after="0" w:line="240" w:lineRule="auto"/>
      </w:pPr>
      <w:r>
        <w:continuationSeparator/>
      </w:r>
    </w:p>
    <w:p w14:paraId="64C7ABD0" w14:textId="77777777" w:rsidR="00AB5A50" w:rsidRDefault="00AB5A50"/>
    <w:p w14:paraId="5B173808" w14:textId="77777777" w:rsidR="00AB5A50" w:rsidRDefault="00AB5A50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719B72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D434E">
          <w:rPr>
            <w:rFonts w:ascii="Arial" w:hAnsi="Arial" w:cs="Arial"/>
          </w:rPr>
          <w:t xml:space="preserve"> DMS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770FD" w14:textId="77777777" w:rsidR="00AB5A50" w:rsidRDefault="00AB5A50" w:rsidP="00DC1A1A">
      <w:pPr>
        <w:spacing w:after="0" w:line="240" w:lineRule="auto"/>
      </w:pPr>
      <w:r>
        <w:separator/>
      </w:r>
    </w:p>
    <w:p w14:paraId="39069D7C" w14:textId="77777777" w:rsidR="00AB5A50" w:rsidRDefault="00AB5A50"/>
    <w:p w14:paraId="4DD47663" w14:textId="77777777" w:rsidR="00AB5A50" w:rsidRDefault="00AB5A50" w:rsidP="00454290"/>
  </w:footnote>
  <w:footnote w:type="continuationSeparator" w:id="0">
    <w:p w14:paraId="1205FF4B" w14:textId="77777777" w:rsidR="00AB5A50" w:rsidRDefault="00AB5A50" w:rsidP="00DC1A1A">
      <w:pPr>
        <w:spacing w:after="0" w:line="240" w:lineRule="auto"/>
      </w:pPr>
      <w:r>
        <w:continuationSeparator/>
      </w:r>
    </w:p>
    <w:p w14:paraId="0B1FA70F" w14:textId="77777777" w:rsidR="00AB5A50" w:rsidRDefault="00AB5A50"/>
    <w:p w14:paraId="58589083" w14:textId="77777777" w:rsidR="00AB5A50" w:rsidRDefault="00AB5A50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6E09CDD8" w:rsidR="007C13BA" w:rsidRPr="00AD434E" w:rsidRDefault="00AD434E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Leonardo Sciara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5"/>
  </w:num>
  <w:num w:numId="2" w16cid:durableId="1967395049">
    <w:abstractNumId w:val="13"/>
  </w:num>
  <w:num w:numId="3" w16cid:durableId="560798018">
    <w:abstractNumId w:val="16"/>
  </w:num>
  <w:num w:numId="4" w16cid:durableId="456266356">
    <w:abstractNumId w:val="5"/>
  </w:num>
  <w:num w:numId="5" w16cid:durableId="1952517828">
    <w:abstractNumId w:val="19"/>
  </w:num>
  <w:num w:numId="6" w16cid:durableId="482088381">
    <w:abstractNumId w:val="2"/>
  </w:num>
  <w:num w:numId="7" w16cid:durableId="1543905248">
    <w:abstractNumId w:val="17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0"/>
  </w:num>
  <w:num w:numId="18" w16cid:durableId="495001252">
    <w:abstractNumId w:val="10"/>
  </w:num>
  <w:num w:numId="19" w16cid:durableId="289753360">
    <w:abstractNumId w:val="18"/>
  </w:num>
  <w:num w:numId="20" w16cid:durableId="657273719">
    <w:abstractNumId w:val="3"/>
  </w:num>
  <w:num w:numId="21" w16cid:durableId="152720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15E2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3C97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41CE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227B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9E1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46FDC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0A94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7D89"/>
    <w:rsid w:val="00373821"/>
    <w:rsid w:val="00381B70"/>
    <w:rsid w:val="0039111E"/>
    <w:rsid w:val="00392D98"/>
    <w:rsid w:val="00393FE0"/>
    <w:rsid w:val="0039441A"/>
    <w:rsid w:val="003966F1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6321"/>
    <w:rsid w:val="0046195F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5B91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43F9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561B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1BEA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19B"/>
    <w:rsid w:val="0063588A"/>
    <w:rsid w:val="00641060"/>
    <w:rsid w:val="00643F26"/>
    <w:rsid w:val="00647775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4C0E"/>
    <w:rsid w:val="00695415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53CCC"/>
    <w:rsid w:val="00763B7D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2726A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2E43"/>
    <w:rsid w:val="008777B1"/>
    <w:rsid w:val="0088519E"/>
    <w:rsid w:val="00886EC4"/>
    <w:rsid w:val="00886F2C"/>
    <w:rsid w:val="00887C13"/>
    <w:rsid w:val="008920DA"/>
    <w:rsid w:val="008948C0"/>
    <w:rsid w:val="008A17B1"/>
    <w:rsid w:val="008B2B2F"/>
    <w:rsid w:val="008B799C"/>
    <w:rsid w:val="008C0989"/>
    <w:rsid w:val="008D0900"/>
    <w:rsid w:val="008D1E14"/>
    <w:rsid w:val="008D4925"/>
    <w:rsid w:val="008D7356"/>
    <w:rsid w:val="008E19F3"/>
    <w:rsid w:val="008E3746"/>
    <w:rsid w:val="008F1E8A"/>
    <w:rsid w:val="00900564"/>
    <w:rsid w:val="00902F15"/>
    <w:rsid w:val="009053E1"/>
    <w:rsid w:val="0091479E"/>
    <w:rsid w:val="009170B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56C05"/>
    <w:rsid w:val="009602CE"/>
    <w:rsid w:val="009613B5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0A2F"/>
    <w:rsid w:val="009F377A"/>
    <w:rsid w:val="009F4741"/>
    <w:rsid w:val="009F4A0A"/>
    <w:rsid w:val="009F751E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5A45"/>
    <w:rsid w:val="00A80391"/>
    <w:rsid w:val="00A8090B"/>
    <w:rsid w:val="00A8499D"/>
    <w:rsid w:val="00A86156"/>
    <w:rsid w:val="00A90886"/>
    <w:rsid w:val="00A909E1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5A50"/>
    <w:rsid w:val="00AB78BC"/>
    <w:rsid w:val="00AC5570"/>
    <w:rsid w:val="00AC60A6"/>
    <w:rsid w:val="00AC769C"/>
    <w:rsid w:val="00AD01D6"/>
    <w:rsid w:val="00AD434E"/>
    <w:rsid w:val="00AD4D08"/>
    <w:rsid w:val="00AD565C"/>
    <w:rsid w:val="00AD7BB7"/>
    <w:rsid w:val="00AE238A"/>
    <w:rsid w:val="00AE7CEE"/>
    <w:rsid w:val="00AF1A24"/>
    <w:rsid w:val="00AF74CD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655A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335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19EC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5D37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1680F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3C7A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0303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2A4A"/>
    <w:rsid w:val="00D76ED8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4CCB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C76B5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861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24E5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96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8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0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4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85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7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3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653856DB85AB4947855A15FA75F9924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8730E15-0064-4429-9DE2-FC2FCE377746}"/>
      </w:docPartPr>
      <w:docPartBody>
        <w:p w:rsidR="00000000" w:rsidRDefault="00E73D6C" w:rsidP="00E73D6C">
          <w:pPr>
            <w:pStyle w:val="653856DB85AB4947855A15FA75F99240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615E2"/>
    <w:rsid w:val="00077252"/>
    <w:rsid w:val="000B3C69"/>
    <w:rsid w:val="001964FA"/>
    <w:rsid w:val="002366A5"/>
    <w:rsid w:val="003B3A61"/>
    <w:rsid w:val="00467287"/>
    <w:rsid w:val="0056561B"/>
    <w:rsid w:val="0063519B"/>
    <w:rsid w:val="0063588A"/>
    <w:rsid w:val="00733C54"/>
    <w:rsid w:val="00763B7D"/>
    <w:rsid w:val="007F4556"/>
    <w:rsid w:val="0080736A"/>
    <w:rsid w:val="008E19F3"/>
    <w:rsid w:val="00A909E1"/>
    <w:rsid w:val="00BE72BC"/>
    <w:rsid w:val="00C84AE9"/>
    <w:rsid w:val="00C8670F"/>
    <w:rsid w:val="00D20149"/>
    <w:rsid w:val="00D72A4A"/>
    <w:rsid w:val="00DE2402"/>
    <w:rsid w:val="00DE4EBE"/>
    <w:rsid w:val="00DF1504"/>
    <w:rsid w:val="00E73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E73D6C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53856DB85AB4947855A15FA75F99240">
    <w:name w:val="653856DB85AB4947855A15FA75F99240"/>
    <w:rsid w:val="00E73D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27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DMS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cpj939@cpt.local</cp:lastModifiedBy>
  <cp:revision>23</cp:revision>
  <cp:lastPrinted>2017-03-29T10:57:00Z</cp:lastPrinted>
  <dcterms:created xsi:type="dcterms:W3CDTF">2026-01-19T09:45:00Z</dcterms:created>
  <dcterms:modified xsi:type="dcterms:W3CDTF">2026-02-09T13:19:00Z</dcterms:modified>
</cp:coreProperties>
</file>