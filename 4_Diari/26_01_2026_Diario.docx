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7C828DA8" w:rsidR="005D6E86" w:rsidRPr="001D1B3C" w:rsidRDefault="00BD19E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3E8FBFB" w:rsidR="005D6E86" w:rsidRPr="001D1B3C" w:rsidRDefault="005C1BEA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01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746F643F" w:rsidR="005D6E86" w:rsidRPr="001D1B3C" w:rsidRDefault="00246F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EE43919" w:rsidR="005D6E86" w:rsidRPr="00246FDC" w:rsidRDefault="00BD19EC" w:rsidP="00632B06">
            <w:r>
              <w:rPr>
                <w:rFonts w:ascii="Arial" w:hAnsi="Arial" w:cs="Arial"/>
              </w:rPr>
              <w:t>13:15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 w:rsidR="00246FDC">
              <w:rPr>
                <w:rFonts w:ascii="Arial" w:hAnsi="Arial" w:cs="Arial"/>
              </w:rPr>
              <w:t>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1795E780" w14:textId="77777777" w:rsidR="00632B06" w:rsidRPr="006365A0" w:rsidRDefault="005443F9" w:rsidP="00AB580C">
            <w:pPr>
              <w:rPr>
                <w:rFonts w:ascii="Arial" w:hAnsi="Arial" w:cs="Arial"/>
                <w:b/>
                <w:bCs/>
              </w:rPr>
            </w:pPr>
            <w:r w:rsidRPr="006365A0">
              <w:rPr>
                <w:rFonts w:ascii="Arial" w:hAnsi="Arial" w:cs="Arial"/>
                <w:b/>
                <w:bCs/>
              </w:rPr>
              <w:t>13:15 – 14:45:</w:t>
            </w:r>
          </w:p>
          <w:p w14:paraId="596F761C" w14:textId="05EC961A" w:rsidR="005443F9" w:rsidRDefault="005443F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All’inizio della lezione abbiamo iniziato a parlare delle direttive sui progetti, dopodiché ci hanno dato i progetti di semestre, li abbiamo analizzati e dopo li abbiamo scelti. </w:t>
            </w:r>
          </w:p>
          <w:p w14:paraId="5691108E" w14:textId="77777777" w:rsidR="005443F9" w:rsidRPr="006365A0" w:rsidRDefault="005443F9" w:rsidP="00AB580C">
            <w:pPr>
              <w:rPr>
                <w:rFonts w:ascii="Arial" w:hAnsi="Arial" w:cs="Arial"/>
                <w:b/>
                <w:bCs/>
              </w:rPr>
            </w:pPr>
            <w:r w:rsidRPr="006365A0">
              <w:rPr>
                <w:rFonts w:ascii="Arial" w:hAnsi="Arial" w:cs="Arial"/>
                <w:b/>
                <w:bCs/>
              </w:rPr>
              <w:t>15:00 – 16:30:</w:t>
            </w:r>
          </w:p>
          <w:p w14:paraId="3BDFF3E9" w14:textId="4FD498B6" w:rsidR="005443F9" w:rsidRPr="001D1B3C" w:rsidRDefault="005443F9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Ho discusso con </w:t>
            </w:r>
            <w:r w:rsidR="006C4309">
              <w:rPr>
                <w:rFonts w:ascii="Arial" w:hAnsi="Arial" w:cs="Arial"/>
              </w:rPr>
              <w:t>il cliente</w:t>
            </w:r>
            <w:r>
              <w:rPr>
                <w:rFonts w:ascii="Arial" w:hAnsi="Arial" w:cs="Arial"/>
              </w:rPr>
              <w:t xml:space="preserve"> riguardo il mio progetto e su quello che avrei dovuto fare nei prossimi giorni</w:t>
            </w:r>
            <w:r w:rsidR="003966F1">
              <w:rPr>
                <w:rFonts w:ascii="Arial" w:hAnsi="Arial" w:cs="Arial"/>
              </w:rPr>
              <w:t xml:space="preserve">. Ho scritto su un documento di testo le domande che mi sono posto riguardo al progetto da porgere alla mia docente responsabile, le quali non ho avuto ancora risposte a causa di mancanza di tempo. Come ultima cosa ho scelto quale motore di ricerca fosse </w:t>
            </w:r>
            <w:r w:rsidR="00300A94">
              <w:rPr>
                <w:rFonts w:ascii="Arial" w:hAnsi="Arial" w:cs="Arial"/>
              </w:rPr>
              <w:t>meglio</w:t>
            </w:r>
            <w:r w:rsidR="003966F1">
              <w:rPr>
                <w:rFonts w:ascii="Arial" w:hAnsi="Arial" w:cs="Arial"/>
              </w:rPr>
              <w:t xml:space="preserve"> nel mio caso</w:t>
            </w:r>
            <w:r w:rsidR="009F0A2F">
              <w:rPr>
                <w:rFonts w:ascii="Arial" w:hAnsi="Arial" w:cs="Arial"/>
              </w:rPr>
              <w:t>,</w:t>
            </w:r>
            <w:r w:rsidR="003966F1">
              <w:rPr>
                <w:rFonts w:ascii="Arial" w:hAnsi="Arial" w:cs="Arial"/>
              </w:rPr>
              <w:t xml:space="preserve"> con l’aiuto di ChatGPT e con un confronto sui siti web.</w:t>
            </w: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E3DF264" w:rsidR="00632B06" w:rsidRPr="001D1B3C" w:rsidRDefault="005443F9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C’era un conflitto di interesse con un mio compagno per chi avrebbe preso quale progetto. Alla fine si è risolto e ognuno ha preso un progetto diverso</w:t>
            </w:r>
            <w:r w:rsidR="003966F1">
              <w:rPr>
                <w:rFonts w:ascii="Arial" w:hAnsi="Arial" w:cs="Arial"/>
              </w:rPr>
              <w:t>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6F0733F" w:rsidR="00632B06" w:rsidRPr="001D1B3C" w:rsidRDefault="003966F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ho ancora una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58018A3" w:rsidR="00632B06" w:rsidRPr="001D1B3C" w:rsidRDefault="003966F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Eseguire il Gantt preventivo e capire tutto quello che richiedere il progetto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F863D7E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19EC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469D67C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sdt>
            <w:sdtPr>
              <w:rPr>
                <w:rFonts w:ascii="Arial" w:hAnsi="Arial" w:cs="Arial"/>
              </w:rPr>
              <w:id w:val="-99421334"/>
              <w:placeholder>
                <w:docPart w:val="FC455D933E854367B55399B67D510605"/>
              </w:placeholder>
            </w:sdtPr>
            <w:sdtContent>
              <w:r w:rsidR="00764C09">
                <w:rPr>
                  <w:rFonts w:ascii="Arial" w:hAnsi="Arial" w:cs="Arial"/>
                </w:rPr>
                <w:t>ChatGPT</w:t>
              </w:r>
            </w:sdtContent>
          </w:sdt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9EA8C1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443F9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Prompt AI"/>
        <w:tag w:val="Prompt AI"/>
        <w:id w:val="-661308999"/>
        <w:placeholder>
          <w:docPart w:val="6043C4EFD98A4CC3927C6CBC295759B1"/>
        </w:placeholder>
        <w15:color w:val="C0C0C0"/>
      </w:sdtPr>
      <w:sdtContent>
        <w:p w14:paraId="602661E2" w14:textId="14F6D759" w:rsidR="00872C0D" w:rsidRDefault="003966F1" w:rsidP="003966F1">
          <w:pPr>
            <w:pStyle w:val="Nessunaspaziatura"/>
            <w:rPr>
              <w:rFonts w:ascii="Arial" w:hAnsi="Arial" w:cs="Arial"/>
            </w:rPr>
          </w:pPr>
          <w:r w:rsidRPr="003966F1">
            <w:rPr>
              <w:rFonts w:ascii="Arial" w:hAnsi="Arial" w:cs="Arial"/>
            </w:rPr>
            <w:t>differenza Meilisearch Typesense e OpenSearch, quale meglio</w:t>
          </w:r>
          <w:r>
            <w:rPr>
              <w:rFonts w:ascii="Arial" w:hAnsi="Arial" w:cs="Arial"/>
            </w:rPr>
            <w:t>?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Content>
        <w:p w14:paraId="317DFC96" w14:textId="284C8329" w:rsidR="003966F1" w:rsidRPr="003966F1" w:rsidRDefault="003966F1" w:rsidP="003966F1">
          <w:pPr>
            <w:pStyle w:val="Nessunaspaziatura"/>
            <w:rPr>
              <w:rFonts w:ascii="Arial" w:hAnsi="Arial" w:cs="Arial"/>
              <w:b/>
              <w:bCs/>
            </w:rPr>
          </w:pPr>
          <w:r w:rsidRPr="003966F1">
            <w:rPr>
              <w:rFonts w:ascii="Arial" w:hAnsi="Arial" w:cs="Arial"/>
              <w:b/>
              <w:bCs/>
            </w:rPr>
            <w:t>Suggerimento</w:t>
          </w:r>
        </w:p>
        <w:p w14:paraId="494FC176" w14:textId="77777777" w:rsidR="003966F1" w:rsidRPr="003966F1" w:rsidRDefault="003966F1" w:rsidP="003966F1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3966F1">
            <w:rPr>
              <w:rFonts w:ascii="Arial" w:hAnsi="Arial" w:cs="Arial"/>
            </w:rPr>
            <w:t xml:space="preserve">Se stai costruendo </w:t>
          </w:r>
          <w:r w:rsidRPr="003966F1">
            <w:rPr>
              <w:rFonts w:ascii="Arial" w:hAnsi="Arial" w:cs="Arial"/>
              <w:b/>
              <w:bCs/>
            </w:rPr>
            <w:t>una ricerca dell’utente finale (UX forte)</w:t>
          </w:r>
          <w:r w:rsidRPr="003966F1">
            <w:rPr>
              <w:rFonts w:ascii="Arial" w:hAnsi="Arial" w:cs="Arial"/>
            </w:rPr>
            <w:t xml:space="preserve"> su un’app o sito web, parti con Meilisearch o Typesense.</w:t>
          </w:r>
          <w:r w:rsidRPr="003966F1">
            <w:rPr>
              <w:rFonts w:ascii="Arial" w:hAnsi="Arial" w:cs="Arial"/>
            </w:rPr>
            <w:br/>
            <w:t xml:space="preserve">Se invece la tua esigenza è </w:t>
          </w:r>
          <w:r w:rsidRPr="003966F1">
            <w:rPr>
              <w:rFonts w:ascii="Arial" w:hAnsi="Arial" w:cs="Arial"/>
              <w:b/>
              <w:bCs/>
            </w:rPr>
            <w:t>analisi dei dati, logging o ricerca su enormi volumi con cluster</w:t>
          </w:r>
          <w:r w:rsidRPr="003966F1">
            <w:rPr>
              <w:rFonts w:ascii="Arial" w:hAnsi="Arial" w:cs="Arial"/>
            </w:rPr>
            <w:t xml:space="preserve"> → OpenSearch è più appropriato.</w:t>
          </w:r>
        </w:p>
        <w:p w14:paraId="7601B5CC" w14:textId="13BDA3D6" w:rsidR="00624F63" w:rsidRPr="00872C0D" w:rsidRDefault="00000000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20B27D4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966F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0A2DF376" w:rsidR="00624F63" w:rsidRPr="001D1B3C" w:rsidRDefault="00B2655A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Mi sarei confrontato solo con i siti web e le spiegazioni che trovavo online per capire quale motore di ricerca fosse migliore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267D73" w14:textId="77777777" w:rsidR="0003385D" w:rsidRDefault="0003385D" w:rsidP="00DC1A1A">
      <w:pPr>
        <w:spacing w:after="0" w:line="240" w:lineRule="auto"/>
      </w:pPr>
      <w:r>
        <w:separator/>
      </w:r>
    </w:p>
    <w:p w14:paraId="63A797CA" w14:textId="77777777" w:rsidR="0003385D" w:rsidRDefault="0003385D"/>
    <w:p w14:paraId="2F77199E" w14:textId="77777777" w:rsidR="0003385D" w:rsidRDefault="0003385D" w:rsidP="00454290"/>
  </w:endnote>
  <w:endnote w:type="continuationSeparator" w:id="0">
    <w:p w14:paraId="3BC168D1" w14:textId="77777777" w:rsidR="0003385D" w:rsidRDefault="0003385D" w:rsidP="00DC1A1A">
      <w:pPr>
        <w:spacing w:after="0" w:line="240" w:lineRule="auto"/>
      </w:pPr>
      <w:r>
        <w:continuationSeparator/>
      </w:r>
    </w:p>
    <w:p w14:paraId="05DEEBAD" w14:textId="77777777" w:rsidR="0003385D" w:rsidRDefault="0003385D"/>
    <w:p w14:paraId="540405D7" w14:textId="77777777" w:rsidR="0003385D" w:rsidRDefault="0003385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719B72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D434E">
          <w:rPr>
            <w:rFonts w:ascii="Arial" w:hAnsi="Arial" w:cs="Arial"/>
          </w:rPr>
          <w:t xml:space="preserve"> DMS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94AA9" w14:textId="77777777" w:rsidR="0003385D" w:rsidRDefault="0003385D" w:rsidP="00DC1A1A">
      <w:pPr>
        <w:spacing w:after="0" w:line="240" w:lineRule="auto"/>
      </w:pPr>
      <w:r>
        <w:separator/>
      </w:r>
    </w:p>
    <w:p w14:paraId="6CE1E9FE" w14:textId="77777777" w:rsidR="0003385D" w:rsidRDefault="0003385D"/>
    <w:p w14:paraId="31DAA2BF" w14:textId="77777777" w:rsidR="0003385D" w:rsidRDefault="0003385D" w:rsidP="00454290"/>
  </w:footnote>
  <w:footnote w:type="continuationSeparator" w:id="0">
    <w:p w14:paraId="09CD92DF" w14:textId="77777777" w:rsidR="0003385D" w:rsidRDefault="0003385D" w:rsidP="00DC1A1A">
      <w:pPr>
        <w:spacing w:after="0" w:line="240" w:lineRule="auto"/>
      </w:pPr>
      <w:r>
        <w:continuationSeparator/>
      </w:r>
    </w:p>
    <w:p w14:paraId="2E882E2F" w14:textId="77777777" w:rsidR="0003385D" w:rsidRDefault="0003385D"/>
    <w:p w14:paraId="39608B41" w14:textId="77777777" w:rsidR="0003385D" w:rsidRDefault="0003385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6E09CDD8" w:rsidR="007C13BA" w:rsidRPr="00AD434E" w:rsidRDefault="00AD434E" w:rsidP="00454290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Leonardo Sciara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5"/>
  </w:num>
  <w:num w:numId="2" w16cid:durableId="1967395049">
    <w:abstractNumId w:val="13"/>
  </w:num>
  <w:num w:numId="3" w16cid:durableId="560798018">
    <w:abstractNumId w:val="16"/>
  </w:num>
  <w:num w:numId="4" w16cid:durableId="456266356">
    <w:abstractNumId w:val="5"/>
  </w:num>
  <w:num w:numId="5" w16cid:durableId="1952517828">
    <w:abstractNumId w:val="19"/>
  </w:num>
  <w:num w:numId="6" w16cid:durableId="482088381">
    <w:abstractNumId w:val="2"/>
  </w:num>
  <w:num w:numId="7" w16cid:durableId="1543905248">
    <w:abstractNumId w:val="17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4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0"/>
  </w:num>
  <w:num w:numId="18" w16cid:durableId="495001252">
    <w:abstractNumId w:val="10"/>
  </w:num>
  <w:num w:numId="19" w16cid:durableId="289753360">
    <w:abstractNumId w:val="18"/>
  </w:num>
  <w:num w:numId="20" w16cid:durableId="657273719">
    <w:abstractNumId w:val="3"/>
  </w:num>
  <w:num w:numId="21" w16cid:durableId="1527209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85D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3409"/>
    <w:rsid w:val="000972F0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3EB4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46FDC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46C0"/>
    <w:rsid w:val="002C699E"/>
    <w:rsid w:val="002C6BB9"/>
    <w:rsid w:val="002D1431"/>
    <w:rsid w:val="002D169D"/>
    <w:rsid w:val="002D5818"/>
    <w:rsid w:val="002D7737"/>
    <w:rsid w:val="002E03F5"/>
    <w:rsid w:val="002F5981"/>
    <w:rsid w:val="00300A94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67D89"/>
    <w:rsid w:val="00373821"/>
    <w:rsid w:val="003774A5"/>
    <w:rsid w:val="00381B70"/>
    <w:rsid w:val="0039111E"/>
    <w:rsid w:val="00392D98"/>
    <w:rsid w:val="00393FE0"/>
    <w:rsid w:val="0039441A"/>
    <w:rsid w:val="003966F1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43F9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561B"/>
    <w:rsid w:val="005661FF"/>
    <w:rsid w:val="0056633C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1BEA"/>
    <w:rsid w:val="005C7AFF"/>
    <w:rsid w:val="005D036B"/>
    <w:rsid w:val="005D3A96"/>
    <w:rsid w:val="005D6E86"/>
    <w:rsid w:val="005D7C2C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19B"/>
    <w:rsid w:val="0063588A"/>
    <w:rsid w:val="006365A0"/>
    <w:rsid w:val="00641060"/>
    <w:rsid w:val="00643F26"/>
    <w:rsid w:val="00647775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4309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4C09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19F3"/>
    <w:rsid w:val="008E3746"/>
    <w:rsid w:val="008F1E8A"/>
    <w:rsid w:val="00900564"/>
    <w:rsid w:val="00902F15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0A2F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57414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34E"/>
    <w:rsid w:val="00AD4D08"/>
    <w:rsid w:val="00AD565C"/>
    <w:rsid w:val="00AD7BB7"/>
    <w:rsid w:val="00AE238A"/>
    <w:rsid w:val="00AE7CEE"/>
    <w:rsid w:val="00AF1A24"/>
    <w:rsid w:val="00B07D82"/>
    <w:rsid w:val="00B10338"/>
    <w:rsid w:val="00B12026"/>
    <w:rsid w:val="00B138A7"/>
    <w:rsid w:val="00B165ED"/>
    <w:rsid w:val="00B16E6E"/>
    <w:rsid w:val="00B20119"/>
    <w:rsid w:val="00B21574"/>
    <w:rsid w:val="00B22351"/>
    <w:rsid w:val="00B2655A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19EC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0303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01737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24E0"/>
    <w:rsid w:val="00D72A4A"/>
    <w:rsid w:val="00D76ED8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545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96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0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6043C4EFD98A4CC3927C6CBC295759B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1382732C-0748-43DF-94A9-7792792359FC}"/>
      </w:docPartPr>
      <w:docPartBody>
        <w:p w:rsidR="00DE4EBE" w:rsidRDefault="0080736A" w:rsidP="0080736A">
          <w:pPr>
            <w:pStyle w:val="6043C4EFD98A4CC3927C6CBC295759B11"/>
          </w:pPr>
          <w:r w:rsidRPr="00103864">
            <w:rPr>
              <w:rStyle w:val="Testosegnaposto"/>
            </w:rPr>
            <w:t>Fare clic o toccare qui per immettere il testo.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FC455D933E854367B55399B67D510605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CA3C1B8-C389-41ED-9959-05EA70D9188E}"/>
      </w:docPartPr>
      <w:docPartBody>
        <w:p w:rsidR="00000000" w:rsidRDefault="00CF57FE" w:rsidP="00CF57FE">
          <w:pPr>
            <w:pStyle w:val="FC455D933E854367B55399B67D510605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1C653C"/>
    <w:rsid w:val="00381FEF"/>
    <w:rsid w:val="003B3A61"/>
    <w:rsid w:val="00520E12"/>
    <w:rsid w:val="0056561B"/>
    <w:rsid w:val="0063519B"/>
    <w:rsid w:val="0063588A"/>
    <w:rsid w:val="007F4556"/>
    <w:rsid w:val="0080736A"/>
    <w:rsid w:val="008E19F3"/>
    <w:rsid w:val="00BE72BC"/>
    <w:rsid w:val="00C84AE9"/>
    <w:rsid w:val="00CF57FE"/>
    <w:rsid w:val="00D72A4A"/>
    <w:rsid w:val="00DE2402"/>
    <w:rsid w:val="00DE4EBE"/>
    <w:rsid w:val="00DF1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CF57FE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6043C4EFD98A4CC3927C6CBC295759B11">
    <w:name w:val="6043C4EFD98A4CC3927C6CBC295759B1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FC455D933E854367B55399B67D510605">
    <w:name w:val="FC455D933E854367B55399B67D510605"/>
    <w:rsid w:val="00CF57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20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DMS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cpj939@cpt.local</cp:lastModifiedBy>
  <cp:revision>15</cp:revision>
  <cp:lastPrinted>2017-03-29T10:57:00Z</cp:lastPrinted>
  <dcterms:created xsi:type="dcterms:W3CDTF">2026-01-19T09:45:00Z</dcterms:created>
  <dcterms:modified xsi:type="dcterms:W3CDTF">2026-02-09T13:19:00Z</dcterms:modified>
</cp:coreProperties>
</file>