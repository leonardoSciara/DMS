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7FE6EA9" w:rsidR="005D6E86" w:rsidRPr="001D1B3C" w:rsidRDefault="003835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E3655">
              <w:rPr>
                <w:rFonts w:ascii="Arial" w:hAnsi="Arial" w:cs="Arial"/>
              </w:rPr>
              <w:t>9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C1E5326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8973C3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1</w:t>
            </w:r>
            <w:r w:rsidR="00FE3655">
              <w:rPr>
                <w:rFonts w:ascii="Arial" w:hAnsi="Arial" w:cs="Arial"/>
              </w:rPr>
              <w:t>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3D4E503" w14:textId="5D21FA84" w:rsidR="00AE1418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577C8A">
              <w:rPr>
                <w:rFonts w:ascii="Arial" w:hAnsi="Arial" w:cs="Arial"/>
                <w:b/>
                <w:bCs/>
              </w:rPr>
              <w:t>10:30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  <w:r w:rsidR="00AE1418" w:rsidRPr="00AE1418">
              <w:rPr>
                <w:rFonts w:ascii="Arial" w:hAnsi="Arial" w:cs="Arial"/>
              </w:rPr>
              <w:br/>
            </w:r>
            <w:r w:rsidR="00B25865" w:rsidRPr="00B25865">
              <w:rPr>
                <w:rFonts w:ascii="Arial" w:hAnsi="Arial" w:cs="Arial"/>
              </w:rPr>
              <w:t>Ho completato la documentazione relativa al design delle interfacce</w:t>
            </w:r>
          </w:p>
          <w:p w14:paraId="4B526F71" w14:textId="028C469F" w:rsidR="00BF4B1D" w:rsidRDefault="00BF4B1D" w:rsidP="00AE1418">
            <w:pPr>
              <w:rPr>
                <w:rFonts w:ascii="Arial" w:hAnsi="Arial" w:cs="Arial"/>
                <w:b/>
                <w:bCs/>
              </w:rPr>
            </w:pPr>
            <w:r w:rsidRPr="00AE1418">
              <w:rPr>
                <w:rFonts w:ascii="Arial" w:hAnsi="Arial" w:cs="Arial"/>
                <w:b/>
                <w:bCs/>
              </w:rPr>
              <w:t>10:</w:t>
            </w:r>
            <w:r>
              <w:rPr>
                <w:rFonts w:ascii="Arial" w:hAnsi="Arial" w:cs="Arial"/>
                <w:b/>
                <w:bCs/>
              </w:rPr>
              <w:t>30</w:t>
            </w:r>
            <w:r w:rsidRPr="00AE1418">
              <w:rPr>
                <w:rFonts w:ascii="Arial" w:hAnsi="Arial" w:cs="Arial"/>
                <w:b/>
                <w:bCs/>
              </w:rPr>
              <w:t xml:space="preserve"> – 1</w:t>
            </w:r>
            <w:r>
              <w:rPr>
                <w:rFonts w:ascii="Arial" w:hAnsi="Arial" w:cs="Arial"/>
                <w:b/>
                <w:bCs/>
              </w:rPr>
              <w:t>1:35</w:t>
            </w:r>
            <w:r w:rsidRPr="00AE1418">
              <w:rPr>
                <w:rFonts w:ascii="Arial" w:hAnsi="Arial" w:cs="Arial"/>
                <w:b/>
                <w:bCs/>
              </w:rPr>
              <w:t>:</w:t>
            </w:r>
          </w:p>
          <w:p w14:paraId="2050BCC9" w14:textId="77777777" w:rsidR="00B25865" w:rsidRDefault="00B25865" w:rsidP="00AB580C">
            <w:pPr>
              <w:rPr>
                <w:rFonts w:ascii="Arial" w:hAnsi="Arial" w:cs="Arial"/>
              </w:rPr>
            </w:pPr>
            <w:r w:rsidRPr="00B25865">
              <w:rPr>
                <w:rFonts w:ascii="Arial" w:hAnsi="Arial" w:cs="Arial"/>
              </w:rPr>
              <w:t>Ho sistemato l’analisi dei mezzi, aggiungendo il framework che intendo utilizzare, spiegando il motivo della scelta e descrivendone le caratteristiche. Inoltre, ho aggiunto una sezione su Meilisearch, specificando cos’è e perché ho deciso di utilizzarlo</w:t>
            </w:r>
          </w:p>
          <w:p w14:paraId="3BDFF3E9" w14:textId="4E0E4A6F" w:rsidR="005443F9" w:rsidRPr="001D1B3C" w:rsidRDefault="00BF4B1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12:30</w:t>
            </w:r>
            <w:r w:rsidR="00AE1418" w:rsidRPr="00AE1418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15:45</w:t>
            </w:r>
            <w:r w:rsidR="00AE1418" w:rsidRPr="00AE1418">
              <w:rPr>
                <w:rFonts w:ascii="Arial" w:hAnsi="Arial" w:cs="Arial"/>
                <w:b/>
                <w:bCs/>
              </w:rPr>
              <w:t>:</w:t>
            </w:r>
            <w:r w:rsidR="00AE1418" w:rsidRPr="00AE1418">
              <w:rPr>
                <w:rFonts w:ascii="Arial" w:hAnsi="Arial" w:cs="Arial"/>
              </w:rPr>
              <w:br/>
            </w:r>
            <w:r w:rsidR="00B25865" w:rsidRPr="00B25865">
              <w:rPr>
                <w:rFonts w:ascii="Arial" w:hAnsi="Arial" w:cs="Arial"/>
              </w:rPr>
              <w:t>Ho iniziato e concluso la definizione dei test e ho effettuato una piccola ridefinizione dei requisiti per prevedere eventuali aggiunte al progetto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680C98B" w:rsidR="00632B06" w:rsidRPr="001D1B3C" w:rsidRDefault="009C7EAC" w:rsidP="00434F37">
            <w:pPr>
              <w:rPr>
                <w:rFonts w:ascii="Arial" w:hAnsi="Arial" w:cs="Arial"/>
              </w:rPr>
            </w:pPr>
            <w:r w:rsidRPr="009C7EAC">
              <w:rPr>
                <w:rFonts w:ascii="Arial" w:hAnsi="Arial" w:cs="Arial"/>
              </w:rPr>
              <w:t>Ho avuto due riscontri con il cliente. Il primo riguardava la documentazione su cosa sia Meilisearch e il motivo della sua scelta. In quell’occasione ho anche indicato quale framework avrei utilizzato</w:t>
            </w:r>
            <w:r w:rsidR="00152CEF">
              <w:rPr>
                <w:rFonts w:ascii="Arial" w:hAnsi="Arial" w:cs="Arial"/>
              </w:rPr>
              <w:t>:</w:t>
            </w:r>
            <w:r w:rsidRPr="009C7EAC">
              <w:rPr>
                <w:rFonts w:ascii="Arial" w:hAnsi="Arial" w:cs="Arial"/>
              </w:rPr>
              <w:t xml:space="preserve"> inizialmente non era ancora stato scelto, quindi ho aggiornato l’analisi dei mezzi documentando la decisione finale.</w:t>
            </w:r>
            <w:r w:rsidRPr="009C7EAC">
              <w:rPr>
                <w:rFonts w:ascii="Arial" w:hAnsi="Arial" w:cs="Arial"/>
              </w:rPr>
              <w:br/>
              <w:t xml:space="preserve">Il secondo punto non è stato un vero e proprio problema: ho chiesto al cliente come gestire eventuali aggiunte al progetto </w:t>
            </w:r>
            <w:r w:rsidR="004C4A82">
              <w:rPr>
                <w:rFonts w:ascii="Arial" w:hAnsi="Arial" w:cs="Arial"/>
              </w:rPr>
              <w:t>e</w:t>
            </w:r>
            <w:r w:rsidRPr="009C7EAC">
              <w:rPr>
                <w:rFonts w:ascii="Arial" w:hAnsi="Arial" w:cs="Arial"/>
              </w:rPr>
              <w:t xml:space="preserve"> di conseguenza, ho documentato quest</w:t>
            </w:r>
            <w:r w:rsidR="004C4A82">
              <w:rPr>
                <w:rFonts w:ascii="Arial" w:hAnsi="Arial" w:cs="Arial"/>
              </w:rPr>
              <w:t>e</w:t>
            </w:r>
            <w:r w:rsidRPr="009C7EAC">
              <w:rPr>
                <w:rFonts w:ascii="Arial" w:hAnsi="Arial" w:cs="Arial"/>
              </w:rPr>
              <w:t xml:space="preserve"> possibilità all’interno dei requisiti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C4F79B9" w:rsidR="00632B06" w:rsidRPr="00577C8A" w:rsidRDefault="009C7EA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questo momento sono indietro di 1 giorno secondo la progettazione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B5ACE0E" w:rsidR="00632B06" w:rsidRPr="00577C8A" w:rsidRDefault="00BD0D5B" w:rsidP="00434F37">
            <w:pPr>
              <w:rPr>
                <w:rFonts w:ascii="Arial" w:hAnsi="Arial" w:cs="Arial"/>
              </w:rPr>
            </w:pPr>
            <w:r w:rsidRPr="00BD0D5B">
              <w:rPr>
                <w:rFonts w:ascii="Arial" w:hAnsi="Arial" w:cs="Arial"/>
              </w:rPr>
              <w:t>Nella prossima giornata inizierò finalmente con la fase di implementazione, partendo dalla realizzazione della struttura di base del progetto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AC4FF9D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0E50DD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3DE4A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1F37A28E" w:rsidR="00872C0D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Migliora il lessico e la grammatica di questo testo:</w:t>
      </w:r>
    </w:p>
    <w:p w14:paraId="76D762A0" w14:textId="03FFE015" w:rsidR="00A923C9" w:rsidRPr="00B6613A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Testo </w:t>
      </w:r>
      <w:r w:rsidR="006C3297">
        <w:rPr>
          <w:rFonts w:ascii="Arial" w:hAnsi="Arial" w:cs="Arial"/>
        </w:rPr>
        <w:t>Definizione dei Test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25175581" w:rsidR="00624F63" w:rsidRPr="00872C0D" w:rsidRDefault="00122E5A" w:rsidP="00122E5A">
          <w:pPr>
            <w:pStyle w:val="Nessunaspaziatura"/>
            <w:rPr>
              <w:rFonts w:ascii="Arial" w:hAnsi="Arial" w:cs="Arial"/>
            </w:rPr>
          </w:pPr>
          <w:r w:rsidRPr="00122E5A">
            <w:rPr>
              <w:rFonts w:ascii="Arial" w:hAnsi="Arial" w:cs="Arial"/>
            </w:rPr>
            <w:t>Ha fornito una versione migliorata del testo, con lessico più appropriato e grammatica corretta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7A1B4C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14BE6B7" w:rsidR="00624F63" w:rsidRPr="001D1B3C" w:rsidRDefault="00122E5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rivisto il testo, cercando di migliorare lo stile e la correttezza linguistica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E4ED9" w14:textId="77777777" w:rsidR="00EC3E43" w:rsidRDefault="00EC3E43" w:rsidP="00DC1A1A">
      <w:pPr>
        <w:spacing w:after="0" w:line="240" w:lineRule="auto"/>
      </w:pPr>
      <w:r>
        <w:separator/>
      </w:r>
    </w:p>
    <w:p w14:paraId="1EF3C59B" w14:textId="77777777" w:rsidR="00EC3E43" w:rsidRDefault="00EC3E43"/>
    <w:p w14:paraId="08F09F02" w14:textId="77777777" w:rsidR="00EC3E43" w:rsidRDefault="00EC3E43" w:rsidP="00454290"/>
  </w:endnote>
  <w:endnote w:type="continuationSeparator" w:id="0">
    <w:p w14:paraId="277F5AAD" w14:textId="77777777" w:rsidR="00EC3E43" w:rsidRDefault="00EC3E43" w:rsidP="00DC1A1A">
      <w:pPr>
        <w:spacing w:after="0" w:line="240" w:lineRule="auto"/>
      </w:pPr>
      <w:r>
        <w:continuationSeparator/>
      </w:r>
    </w:p>
    <w:p w14:paraId="5BC674B7" w14:textId="77777777" w:rsidR="00EC3E43" w:rsidRDefault="00EC3E43"/>
    <w:p w14:paraId="67787076" w14:textId="77777777" w:rsidR="00EC3E43" w:rsidRDefault="00EC3E4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73F1E" w14:textId="77777777" w:rsidR="00EC3E43" w:rsidRDefault="00EC3E43" w:rsidP="00DC1A1A">
      <w:pPr>
        <w:spacing w:after="0" w:line="240" w:lineRule="auto"/>
      </w:pPr>
      <w:r>
        <w:separator/>
      </w:r>
    </w:p>
    <w:p w14:paraId="24AD2F14" w14:textId="77777777" w:rsidR="00EC3E43" w:rsidRDefault="00EC3E43"/>
    <w:p w14:paraId="22F3C931" w14:textId="77777777" w:rsidR="00EC3E43" w:rsidRDefault="00EC3E43" w:rsidP="00454290"/>
  </w:footnote>
  <w:footnote w:type="continuationSeparator" w:id="0">
    <w:p w14:paraId="4FA11C06" w14:textId="77777777" w:rsidR="00EC3E43" w:rsidRDefault="00EC3E43" w:rsidP="00DC1A1A">
      <w:pPr>
        <w:spacing w:after="0" w:line="240" w:lineRule="auto"/>
      </w:pPr>
      <w:r>
        <w:continuationSeparator/>
      </w:r>
    </w:p>
    <w:p w14:paraId="72BCF1B6" w14:textId="77777777" w:rsidR="00EC3E43" w:rsidRDefault="00EC3E43"/>
    <w:p w14:paraId="5591C3A9" w14:textId="77777777" w:rsidR="00EC3E43" w:rsidRDefault="00EC3E4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307D"/>
    <w:rsid w:val="000158A6"/>
    <w:rsid w:val="00023DEF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0DD"/>
    <w:rsid w:val="000E5DF6"/>
    <w:rsid w:val="000E6E4C"/>
    <w:rsid w:val="000F08DA"/>
    <w:rsid w:val="000F1287"/>
    <w:rsid w:val="000F1B3E"/>
    <w:rsid w:val="000F3000"/>
    <w:rsid w:val="000F3F8A"/>
    <w:rsid w:val="000F67B8"/>
    <w:rsid w:val="000F72A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3605"/>
    <w:rsid w:val="0014533D"/>
    <w:rsid w:val="0015227B"/>
    <w:rsid w:val="00152CEF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4B3D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67F59"/>
    <w:rsid w:val="00373821"/>
    <w:rsid w:val="003772BD"/>
    <w:rsid w:val="00381B70"/>
    <w:rsid w:val="00383518"/>
    <w:rsid w:val="00387FA3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6DA"/>
    <w:rsid w:val="00405EA6"/>
    <w:rsid w:val="00410B71"/>
    <w:rsid w:val="00412A6B"/>
    <w:rsid w:val="004151D7"/>
    <w:rsid w:val="00415D9F"/>
    <w:rsid w:val="00415F1E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4A8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C2A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77C8A"/>
    <w:rsid w:val="0058162B"/>
    <w:rsid w:val="00583DC3"/>
    <w:rsid w:val="00586BC1"/>
    <w:rsid w:val="005906EA"/>
    <w:rsid w:val="00591A9D"/>
    <w:rsid w:val="00593131"/>
    <w:rsid w:val="00593AC7"/>
    <w:rsid w:val="00596940"/>
    <w:rsid w:val="00597434"/>
    <w:rsid w:val="005A1596"/>
    <w:rsid w:val="005A3B89"/>
    <w:rsid w:val="005A40DD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2D65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65E6"/>
    <w:rsid w:val="006A6D54"/>
    <w:rsid w:val="006B4295"/>
    <w:rsid w:val="006B55DB"/>
    <w:rsid w:val="006C21CD"/>
    <w:rsid w:val="006C2CE2"/>
    <w:rsid w:val="006C3133"/>
    <w:rsid w:val="006C3297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039B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36C5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3746"/>
    <w:rsid w:val="008E516D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C7EAC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6494"/>
    <w:rsid w:val="00AB78BC"/>
    <w:rsid w:val="00AC4D87"/>
    <w:rsid w:val="00AC5570"/>
    <w:rsid w:val="00AC60A6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5865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646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743D"/>
    <w:rsid w:val="00BC1064"/>
    <w:rsid w:val="00BC253B"/>
    <w:rsid w:val="00BC603F"/>
    <w:rsid w:val="00BC755C"/>
    <w:rsid w:val="00BC7C9F"/>
    <w:rsid w:val="00BC7E72"/>
    <w:rsid w:val="00BD0D5B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4B1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2601C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634B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27199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3CE7"/>
    <w:rsid w:val="00EC3E43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365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34A1C"/>
    <w:rsid w:val="00181DFC"/>
    <w:rsid w:val="001964FA"/>
    <w:rsid w:val="001C7A6E"/>
    <w:rsid w:val="003B3A61"/>
    <w:rsid w:val="00467287"/>
    <w:rsid w:val="0056561B"/>
    <w:rsid w:val="0063519B"/>
    <w:rsid w:val="0063588A"/>
    <w:rsid w:val="00653C7B"/>
    <w:rsid w:val="00662D65"/>
    <w:rsid w:val="00763B7D"/>
    <w:rsid w:val="007B58D4"/>
    <w:rsid w:val="007F4556"/>
    <w:rsid w:val="00806399"/>
    <w:rsid w:val="0080736A"/>
    <w:rsid w:val="008E19F3"/>
    <w:rsid w:val="009A769E"/>
    <w:rsid w:val="00BC1064"/>
    <w:rsid w:val="00BE72BC"/>
    <w:rsid w:val="00BF0E8B"/>
    <w:rsid w:val="00C84AE9"/>
    <w:rsid w:val="00D72A4A"/>
    <w:rsid w:val="00DE2402"/>
    <w:rsid w:val="00DE4EBE"/>
    <w:rsid w:val="00DF1504"/>
    <w:rsid w:val="00F83075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236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76</cp:revision>
  <cp:lastPrinted>2017-03-29T10:57:00Z</cp:lastPrinted>
  <dcterms:created xsi:type="dcterms:W3CDTF">2026-01-19T09:45:00Z</dcterms:created>
  <dcterms:modified xsi:type="dcterms:W3CDTF">2026-02-10T08:12:00Z</dcterms:modified>
</cp:coreProperties>
</file>