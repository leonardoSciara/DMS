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5F06A95" w:rsidR="005D6E86" w:rsidRPr="001D1B3C" w:rsidRDefault="005C574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615CA8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</w:t>
            </w:r>
            <w:r w:rsidR="00383518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65485FD" w:rsidR="005D6E86" w:rsidRPr="00246FDC" w:rsidRDefault="00B66607" w:rsidP="00632B06"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B526F71" w14:textId="262F9CFF" w:rsidR="00BF4B1D" w:rsidRPr="00CA42B3" w:rsidRDefault="001537FB" w:rsidP="00AE1418">
            <w:pPr>
              <w:rPr>
                <w:rFonts w:ascii="Arial" w:hAnsi="Arial" w:cs="Arial"/>
              </w:rPr>
            </w:pPr>
            <w:r w:rsidRPr="007D741C">
              <w:rPr>
                <w:rFonts w:ascii="Arial" w:hAnsi="Arial" w:cs="Arial"/>
                <w:b/>
                <w:bCs/>
              </w:rPr>
              <w:t xml:space="preserve">08:20 – </w:t>
            </w:r>
            <w:r w:rsidR="006A204F">
              <w:rPr>
                <w:rFonts w:ascii="Arial" w:hAnsi="Arial" w:cs="Arial"/>
                <w:b/>
                <w:bCs/>
              </w:rPr>
              <w:t>1</w:t>
            </w:r>
            <w:r w:rsidR="00B31986">
              <w:rPr>
                <w:rFonts w:ascii="Arial" w:hAnsi="Arial" w:cs="Arial"/>
                <w:b/>
                <w:bCs/>
              </w:rPr>
              <w:t>1:35</w:t>
            </w:r>
            <w:r w:rsidRPr="007D741C">
              <w:rPr>
                <w:rFonts w:ascii="Arial" w:hAnsi="Arial" w:cs="Arial"/>
                <w:b/>
                <w:bCs/>
              </w:rPr>
              <w:t>:</w:t>
            </w:r>
          </w:p>
          <w:p w14:paraId="3BDFF3E9" w14:textId="10BE4AE9" w:rsidR="006A204F" w:rsidRPr="001D1B3C" w:rsidRDefault="00B66607" w:rsidP="00654B5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sono riuscito a lavorare siccome non stavo bene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E2EC436" w:rsidR="00632B06" w:rsidRPr="001D1B3C" w:rsidRDefault="00E1218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riscontrato problemi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BD5F033" w:rsidR="00632B06" w:rsidRPr="00577C8A" w:rsidRDefault="0052114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perso un giorno rispetto alla giornata precedente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B5C4FCB" w:rsidR="00632B06" w:rsidRPr="00577C8A" w:rsidRDefault="00D95F80" w:rsidP="00434F37">
            <w:pPr>
              <w:rPr>
                <w:rFonts w:ascii="Arial" w:hAnsi="Arial" w:cs="Arial"/>
              </w:rPr>
            </w:pPr>
            <w:r w:rsidRPr="00D95F80">
              <w:rPr>
                <w:rFonts w:ascii="Arial" w:hAnsi="Arial" w:cs="Arial"/>
              </w:rPr>
              <w:t>Nella prossima lezione inizierò a sviluppare la gestione dei ruoli (utente e amministratore)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0683E1F1" w14:textId="0C7F7E5F" w:rsidR="00423BE6" w:rsidRDefault="00423BE6" w:rsidP="00423BE6">
      <w:pPr>
        <w:tabs>
          <w:tab w:val="left" w:pos="824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99B1614" w14:textId="177F3794" w:rsidR="00E43E19" w:rsidRPr="001D1B3C" w:rsidRDefault="00E43E19" w:rsidP="00423BE6">
      <w:pPr>
        <w:tabs>
          <w:tab w:val="left" w:pos="8246"/>
        </w:tabs>
        <w:rPr>
          <w:rFonts w:ascii="Arial" w:hAnsi="Arial" w:cs="Arial"/>
        </w:rPr>
      </w:pPr>
      <w:r w:rsidRPr="00423BE6">
        <w:rPr>
          <w:rFonts w:ascii="Arial" w:hAnsi="Arial" w:cs="Arial"/>
        </w:rPr>
        <w:br w:type="page"/>
      </w:r>
      <w:r w:rsidR="00423BE6">
        <w:rPr>
          <w:rFonts w:ascii="Arial" w:hAnsi="Arial" w:cs="Arial"/>
        </w:rPr>
        <w:lastRenderedPageBreak/>
        <w:tab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78DCDB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14F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14F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4BA153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4DB25C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14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194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47EE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23C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0558DFF6" w14:textId="77777777" w:rsidR="00F47EE1" w:rsidRPr="00953607" w:rsidRDefault="00F47EE1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73919711" w:rsidR="00624F63" w:rsidRPr="00872C0D" w:rsidRDefault="0052114F" w:rsidP="00122E5A">
          <w:pPr>
            <w:pStyle w:val="Nessunaspaziatura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6D9FB7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30B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14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A194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328952DD" w:rsidR="00624F63" w:rsidRPr="001D1B3C" w:rsidRDefault="00624F63" w:rsidP="00D95F80">
      <w:pPr>
        <w:pStyle w:val="Nessunaspaziatura"/>
        <w:spacing w:line="276" w:lineRule="auto"/>
        <w:rPr>
          <w:rFonts w:ascii="Arial" w:hAnsi="Arial" w:cs="Arial"/>
        </w:rPr>
      </w:pP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F4587" w14:textId="77777777" w:rsidR="000F4D48" w:rsidRDefault="000F4D48" w:rsidP="00DC1A1A">
      <w:pPr>
        <w:spacing w:after="0" w:line="240" w:lineRule="auto"/>
      </w:pPr>
      <w:r>
        <w:separator/>
      </w:r>
    </w:p>
    <w:p w14:paraId="019B35C5" w14:textId="77777777" w:rsidR="000F4D48" w:rsidRDefault="000F4D48"/>
    <w:p w14:paraId="3A6A855B" w14:textId="77777777" w:rsidR="000F4D48" w:rsidRDefault="000F4D48" w:rsidP="00454290"/>
  </w:endnote>
  <w:endnote w:type="continuationSeparator" w:id="0">
    <w:p w14:paraId="2045FF78" w14:textId="77777777" w:rsidR="000F4D48" w:rsidRDefault="000F4D48" w:rsidP="00DC1A1A">
      <w:pPr>
        <w:spacing w:after="0" w:line="240" w:lineRule="auto"/>
      </w:pPr>
      <w:r>
        <w:continuationSeparator/>
      </w:r>
    </w:p>
    <w:p w14:paraId="386650A6" w14:textId="77777777" w:rsidR="000F4D48" w:rsidRDefault="000F4D48"/>
    <w:p w14:paraId="4830B0AB" w14:textId="77777777" w:rsidR="000F4D48" w:rsidRDefault="000F4D4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24FC3" w14:textId="77777777" w:rsidR="000F4D48" w:rsidRDefault="000F4D48" w:rsidP="00DC1A1A">
      <w:pPr>
        <w:spacing w:after="0" w:line="240" w:lineRule="auto"/>
      </w:pPr>
      <w:r>
        <w:separator/>
      </w:r>
    </w:p>
    <w:p w14:paraId="516A9B32" w14:textId="77777777" w:rsidR="000F4D48" w:rsidRDefault="000F4D48"/>
    <w:p w14:paraId="01D09F37" w14:textId="77777777" w:rsidR="000F4D48" w:rsidRDefault="000F4D48" w:rsidP="00454290"/>
  </w:footnote>
  <w:footnote w:type="continuationSeparator" w:id="0">
    <w:p w14:paraId="20176509" w14:textId="77777777" w:rsidR="000F4D48" w:rsidRDefault="000F4D48" w:rsidP="00DC1A1A">
      <w:pPr>
        <w:spacing w:after="0" w:line="240" w:lineRule="auto"/>
      </w:pPr>
      <w:r>
        <w:continuationSeparator/>
      </w:r>
    </w:p>
    <w:p w14:paraId="3C8BC889" w14:textId="77777777" w:rsidR="000F4D48" w:rsidRDefault="000F4D48"/>
    <w:p w14:paraId="5999076F" w14:textId="77777777" w:rsidR="000F4D48" w:rsidRDefault="000F4D4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307D"/>
    <w:rsid w:val="000158A6"/>
    <w:rsid w:val="00023DEF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521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0DD"/>
    <w:rsid w:val="000E5DF6"/>
    <w:rsid w:val="000E6E4C"/>
    <w:rsid w:val="000F08DA"/>
    <w:rsid w:val="000F1287"/>
    <w:rsid w:val="000F1B3E"/>
    <w:rsid w:val="000F3000"/>
    <w:rsid w:val="000F3F8A"/>
    <w:rsid w:val="000F4D48"/>
    <w:rsid w:val="000F67B8"/>
    <w:rsid w:val="000F72A8"/>
    <w:rsid w:val="000F7D1A"/>
    <w:rsid w:val="001006F7"/>
    <w:rsid w:val="00100D10"/>
    <w:rsid w:val="00102400"/>
    <w:rsid w:val="001045FB"/>
    <w:rsid w:val="001066CC"/>
    <w:rsid w:val="0011257A"/>
    <w:rsid w:val="001146D8"/>
    <w:rsid w:val="001179FD"/>
    <w:rsid w:val="00121EA6"/>
    <w:rsid w:val="00122E5A"/>
    <w:rsid w:val="00123CF1"/>
    <w:rsid w:val="00127E95"/>
    <w:rsid w:val="001310B5"/>
    <w:rsid w:val="00137E61"/>
    <w:rsid w:val="00141355"/>
    <w:rsid w:val="00143605"/>
    <w:rsid w:val="0014533D"/>
    <w:rsid w:val="0015227B"/>
    <w:rsid w:val="00152CEF"/>
    <w:rsid w:val="00153169"/>
    <w:rsid w:val="001537FB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C7A6E"/>
    <w:rsid w:val="001D0668"/>
    <w:rsid w:val="001D1673"/>
    <w:rsid w:val="001D1A1F"/>
    <w:rsid w:val="001D1B3C"/>
    <w:rsid w:val="001D2729"/>
    <w:rsid w:val="001E288D"/>
    <w:rsid w:val="001E37BA"/>
    <w:rsid w:val="001E54E9"/>
    <w:rsid w:val="001E6E34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4B3D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5F1"/>
    <w:rsid w:val="002D7737"/>
    <w:rsid w:val="002E03F5"/>
    <w:rsid w:val="002F164D"/>
    <w:rsid w:val="002F5981"/>
    <w:rsid w:val="00300A94"/>
    <w:rsid w:val="00301624"/>
    <w:rsid w:val="003016F3"/>
    <w:rsid w:val="00301A0D"/>
    <w:rsid w:val="00302C3F"/>
    <w:rsid w:val="00306B59"/>
    <w:rsid w:val="00310225"/>
    <w:rsid w:val="00310B01"/>
    <w:rsid w:val="003165F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372B0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C2E"/>
    <w:rsid w:val="00367D89"/>
    <w:rsid w:val="00367F59"/>
    <w:rsid w:val="00373821"/>
    <w:rsid w:val="003772BD"/>
    <w:rsid w:val="00381B70"/>
    <w:rsid w:val="00383518"/>
    <w:rsid w:val="00387FA3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6DA"/>
    <w:rsid w:val="00405EA6"/>
    <w:rsid w:val="00410B71"/>
    <w:rsid w:val="00412A6B"/>
    <w:rsid w:val="004151D7"/>
    <w:rsid w:val="00415D9F"/>
    <w:rsid w:val="00415F1E"/>
    <w:rsid w:val="0041641D"/>
    <w:rsid w:val="00416DED"/>
    <w:rsid w:val="00423BE6"/>
    <w:rsid w:val="00425EF1"/>
    <w:rsid w:val="00426D79"/>
    <w:rsid w:val="0043247E"/>
    <w:rsid w:val="00434195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48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4A82"/>
    <w:rsid w:val="004C7433"/>
    <w:rsid w:val="004D0B4B"/>
    <w:rsid w:val="004D3E95"/>
    <w:rsid w:val="004D40E5"/>
    <w:rsid w:val="004D4128"/>
    <w:rsid w:val="004D4225"/>
    <w:rsid w:val="004D5ADB"/>
    <w:rsid w:val="004D7A2A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0AF"/>
    <w:rsid w:val="0052114F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36C2A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4FB"/>
    <w:rsid w:val="005779F8"/>
    <w:rsid w:val="00577C8A"/>
    <w:rsid w:val="0058162B"/>
    <w:rsid w:val="00583DC3"/>
    <w:rsid w:val="00586BC1"/>
    <w:rsid w:val="005906EA"/>
    <w:rsid w:val="00591A9D"/>
    <w:rsid w:val="00593131"/>
    <w:rsid w:val="00593AC7"/>
    <w:rsid w:val="00596940"/>
    <w:rsid w:val="00597434"/>
    <w:rsid w:val="005A1596"/>
    <w:rsid w:val="005A3B89"/>
    <w:rsid w:val="005A40DD"/>
    <w:rsid w:val="005A5E61"/>
    <w:rsid w:val="005A6F14"/>
    <w:rsid w:val="005B35F0"/>
    <w:rsid w:val="005C0EB8"/>
    <w:rsid w:val="005C1BEA"/>
    <w:rsid w:val="005C5741"/>
    <w:rsid w:val="005C7AFF"/>
    <w:rsid w:val="005D036B"/>
    <w:rsid w:val="005D3A96"/>
    <w:rsid w:val="005D6E86"/>
    <w:rsid w:val="005E2FE4"/>
    <w:rsid w:val="005E5B4B"/>
    <w:rsid w:val="005E7AD9"/>
    <w:rsid w:val="005F0BB1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CA8"/>
    <w:rsid w:val="00615E89"/>
    <w:rsid w:val="0061659F"/>
    <w:rsid w:val="0061791B"/>
    <w:rsid w:val="00617D89"/>
    <w:rsid w:val="006222A5"/>
    <w:rsid w:val="00624F63"/>
    <w:rsid w:val="00625D79"/>
    <w:rsid w:val="006325CB"/>
    <w:rsid w:val="00632797"/>
    <w:rsid w:val="00632B06"/>
    <w:rsid w:val="006350DA"/>
    <w:rsid w:val="0063519B"/>
    <w:rsid w:val="0063588A"/>
    <w:rsid w:val="00641060"/>
    <w:rsid w:val="006425A6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4B5F"/>
    <w:rsid w:val="006554DB"/>
    <w:rsid w:val="00655D6D"/>
    <w:rsid w:val="00655E9E"/>
    <w:rsid w:val="0065609E"/>
    <w:rsid w:val="0066019E"/>
    <w:rsid w:val="00662D65"/>
    <w:rsid w:val="00663897"/>
    <w:rsid w:val="006642D1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A204F"/>
    <w:rsid w:val="006A65E6"/>
    <w:rsid w:val="006A6D54"/>
    <w:rsid w:val="006B4295"/>
    <w:rsid w:val="006B55DB"/>
    <w:rsid w:val="006C21CD"/>
    <w:rsid w:val="006C2CE2"/>
    <w:rsid w:val="006C3133"/>
    <w:rsid w:val="006C3297"/>
    <w:rsid w:val="006C630B"/>
    <w:rsid w:val="006C6C37"/>
    <w:rsid w:val="006C73DC"/>
    <w:rsid w:val="006E26E1"/>
    <w:rsid w:val="006E618B"/>
    <w:rsid w:val="006E7481"/>
    <w:rsid w:val="006E75AE"/>
    <w:rsid w:val="006F52C0"/>
    <w:rsid w:val="006F6B84"/>
    <w:rsid w:val="007010D9"/>
    <w:rsid w:val="007012C3"/>
    <w:rsid w:val="007019D6"/>
    <w:rsid w:val="00701FB8"/>
    <w:rsid w:val="007039AF"/>
    <w:rsid w:val="0070519B"/>
    <w:rsid w:val="007133BD"/>
    <w:rsid w:val="00715ABE"/>
    <w:rsid w:val="00717A11"/>
    <w:rsid w:val="00721145"/>
    <w:rsid w:val="00721990"/>
    <w:rsid w:val="00724126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1445"/>
    <w:rsid w:val="00742012"/>
    <w:rsid w:val="00743163"/>
    <w:rsid w:val="007527EE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902"/>
    <w:rsid w:val="007A6EA8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41C"/>
    <w:rsid w:val="007E09F7"/>
    <w:rsid w:val="007E18A0"/>
    <w:rsid w:val="007E222B"/>
    <w:rsid w:val="007E43A2"/>
    <w:rsid w:val="007E4D24"/>
    <w:rsid w:val="007E54D9"/>
    <w:rsid w:val="007E5F20"/>
    <w:rsid w:val="007E767D"/>
    <w:rsid w:val="007E7CD2"/>
    <w:rsid w:val="007F1C2F"/>
    <w:rsid w:val="007F37B6"/>
    <w:rsid w:val="007F4556"/>
    <w:rsid w:val="007F6238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5CB9"/>
    <w:rsid w:val="00820F19"/>
    <w:rsid w:val="00820FE7"/>
    <w:rsid w:val="008236E0"/>
    <w:rsid w:val="00824D84"/>
    <w:rsid w:val="0083012F"/>
    <w:rsid w:val="0083039B"/>
    <w:rsid w:val="008316F9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36C5"/>
    <w:rsid w:val="008547D3"/>
    <w:rsid w:val="0085616B"/>
    <w:rsid w:val="00862DB6"/>
    <w:rsid w:val="00863B3A"/>
    <w:rsid w:val="00865D71"/>
    <w:rsid w:val="00871F0B"/>
    <w:rsid w:val="008728B6"/>
    <w:rsid w:val="00872C0D"/>
    <w:rsid w:val="008777B1"/>
    <w:rsid w:val="00882216"/>
    <w:rsid w:val="0088519E"/>
    <w:rsid w:val="00886EC4"/>
    <w:rsid w:val="00886F2C"/>
    <w:rsid w:val="00887C13"/>
    <w:rsid w:val="008920DA"/>
    <w:rsid w:val="008948C0"/>
    <w:rsid w:val="008973C3"/>
    <w:rsid w:val="00897C09"/>
    <w:rsid w:val="008A17B1"/>
    <w:rsid w:val="008B2B2F"/>
    <w:rsid w:val="008B799C"/>
    <w:rsid w:val="008C0989"/>
    <w:rsid w:val="008D0900"/>
    <w:rsid w:val="008D1E14"/>
    <w:rsid w:val="008D3276"/>
    <w:rsid w:val="008D4925"/>
    <w:rsid w:val="008D5387"/>
    <w:rsid w:val="008D7356"/>
    <w:rsid w:val="008E19F3"/>
    <w:rsid w:val="008E1F2F"/>
    <w:rsid w:val="008E3746"/>
    <w:rsid w:val="008E516D"/>
    <w:rsid w:val="008F1E8A"/>
    <w:rsid w:val="00900564"/>
    <w:rsid w:val="00902F15"/>
    <w:rsid w:val="009053E1"/>
    <w:rsid w:val="0091479E"/>
    <w:rsid w:val="00917C7A"/>
    <w:rsid w:val="00917C9E"/>
    <w:rsid w:val="009200CB"/>
    <w:rsid w:val="009219EA"/>
    <w:rsid w:val="009244BB"/>
    <w:rsid w:val="009271EF"/>
    <w:rsid w:val="0093139E"/>
    <w:rsid w:val="00931690"/>
    <w:rsid w:val="00931A1C"/>
    <w:rsid w:val="0093228C"/>
    <w:rsid w:val="00937F82"/>
    <w:rsid w:val="00940B5A"/>
    <w:rsid w:val="009421A6"/>
    <w:rsid w:val="00945AFF"/>
    <w:rsid w:val="009532A8"/>
    <w:rsid w:val="00953607"/>
    <w:rsid w:val="00956C05"/>
    <w:rsid w:val="009602CE"/>
    <w:rsid w:val="009613B5"/>
    <w:rsid w:val="00962AE3"/>
    <w:rsid w:val="0096309F"/>
    <w:rsid w:val="00965312"/>
    <w:rsid w:val="00970C2C"/>
    <w:rsid w:val="009766C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04C"/>
    <w:rsid w:val="009B59BB"/>
    <w:rsid w:val="009C0ED4"/>
    <w:rsid w:val="009C4E09"/>
    <w:rsid w:val="009C7364"/>
    <w:rsid w:val="009C7EAC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26D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717"/>
    <w:rsid w:val="00A67F0D"/>
    <w:rsid w:val="00A75A45"/>
    <w:rsid w:val="00A80391"/>
    <w:rsid w:val="00A8090B"/>
    <w:rsid w:val="00A8499D"/>
    <w:rsid w:val="00A86156"/>
    <w:rsid w:val="00A90886"/>
    <w:rsid w:val="00A923C9"/>
    <w:rsid w:val="00A94D33"/>
    <w:rsid w:val="00AA028A"/>
    <w:rsid w:val="00AA0E27"/>
    <w:rsid w:val="00AA3D60"/>
    <w:rsid w:val="00AA4BAF"/>
    <w:rsid w:val="00AA7B22"/>
    <w:rsid w:val="00AB346D"/>
    <w:rsid w:val="00AB470B"/>
    <w:rsid w:val="00AB4BCB"/>
    <w:rsid w:val="00AB580C"/>
    <w:rsid w:val="00AB6494"/>
    <w:rsid w:val="00AB78BC"/>
    <w:rsid w:val="00AC5570"/>
    <w:rsid w:val="00AC60A6"/>
    <w:rsid w:val="00AC6912"/>
    <w:rsid w:val="00AC769C"/>
    <w:rsid w:val="00AD01D6"/>
    <w:rsid w:val="00AD434E"/>
    <w:rsid w:val="00AD4D08"/>
    <w:rsid w:val="00AD565C"/>
    <w:rsid w:val="00AD7BB7"/>
    <w:rsid w:val="00AE1418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5865"/>
    <w:rsid w:val="00B2655A"/>
    <w:rsid w:val="00B270FB"/>
    <w:rsid w:val="00B27B88"/>
    <w:rsid w:val="00B27F20"/>
    <w:rsid w:val="00B3052B"/>
    <w:rsid w:val="00B30BD4"/>
    <w:rsid w:val="00B31986"/>
    <w:rsid w:val="00B31D46"/>
    <w:rsid w:val="00B37488"/>
    <w:rsid w:val="00B43FFC"/>
    <w:rsid w:val="00B45495"/>
    <w:rsid w:val="00B45C3E"/>
    <w:rsid w:val="00B46464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3A"/>
    <w:rsid w:val="00B6615D"/>
    <w:rsid w:val="00B66607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743D"/>
    <w:rsid w:val="00BC1064"/>
    <w:rsid w:val="00BC253B"/>
    <w:rsid w:val="00BC603F"/>
    <w:rsid w:val="00BC755C"/>
    <w:rsid w:val="00BC7C9F"/>
    <w:rsid w:val="00BC7E72"/>
    <w:rsid w:val="00BD0D5B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4B1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2601C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3E61"/>
    <w:rsid w:val="00C75407"/>
    <w:rsid w:val="00C866D0"/>
    <w:rsid w:val="00C921DC"/>
    <w:rsid w:val="00C925FB"/>
    <w:rsid w:val="00C928C0"/>
    <w:rsid w:val="00CA1574"/>
    <w:rsid w:val="00CA3BF6"/>
    <w:rsid w:val="00CA3E23"/>
    <w:rsid w:val="00CA42B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4AF7"/>
    <w:rsid w:val="00CC5610"/>
    <w:rsid w:val="00CC7452"/>
    <w:rsid w:val="00CC7E95"/>
    <w:rsid w:val="00CD083C"/>
    <w:rsid w:val="00CD127A"/>
    <w:rsid w:val="00CD634B"/>
    <w:rsid w:val="00CE4B64"/>
    <w:rsid w:val="00CE4ED9"/>
    <w:rsid w:val="00CE77EC"/>
    <w:rsid w:val="00CF1C37"/>
    <w:rsid w:val="00CF2F8F"/>
    <w:rsid w:val="00CF4249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27199"/>
    <w:rsid w:val="00D36DBF"/>
    <w:rsid w:val="00D37243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5F80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0C66"/>
    <w:rsid w:val="00DD121D"/>
    <w:rsid w:val="00DD4802"/>
    <w:rsid w:val="00DD4F96"/>
    <w:rsid w:val="00DD692D"/>
    <w:rsid w:val="00DE2402"/>
    <w:rsid w:val="00DE3201"/>
    <w:rsid w:val="00DE6B04"/>
    <w:rsid w:val="00DF062E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218C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67225"/>
    <w:rsid w:val="00E70184"/>
    <w:rsid w:val="00E714B0"/>
    <w:rsid w:val="00E72D8A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39C"/>
    <w:rsid w:val="00E9387C"/>
    <w:rsid w:val="00E94E70"/>
    <w:rsid w:val="00EA0B24"/>
    <w:rsid w:val="00EA194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754"/>
    <w:rsid w:val="00EC0579"/>
    <w:rsid w:val="00EC2727"/>
    <w:rsid w:val="00EC30B6"/>
    <w:rsid w:val="00EC3CE7"/>
    <w:rsid w:val="00EC4DCE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417A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7EE1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C2D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19"/>
    <w:rsid w:val="00FA70BD"/>
    <w:rsid w:val="00FB0CBE"/>
    <w:rsid w:val="00FB1B93"/>
    <w:rsid w:val="00FB2825"/>
    <w:rsid w:val="00FB3889"/>
    <w:rsid w:val="00FB4409"/>
    <w:rsid w:val="00FB671C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2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424E"/>
    <w:rsid w:val="000615E2"/>
    <w:rsid w:val="0011257A"/>
    <w:rsid w:val="00134A1C"/>
    <w:rsid w:val="00181DFC"/>
    <w:rsid w:val="001964FA"/>
    <w:rsid w:val="00197CB9"/>
    <w:rsid w:val="001C7A6E"/>
    <w:rsid w:val="00300EC8"/>
    <w:rsid w:val="003646CE"/>
    <w:rsid w:val="003B3A61"/>
    <w:rsid w:val="00467287"/>
    <w:rsid w:val="0056561B"/>
    <w:rsid w:val="005774FB"/>
    <w:rsid w:val="0063519B"/>
    <w:rsid w:val="0063588A"/>
    <w:rsid w:val="00653C7B"/>
    <w:rsid w:val="0066019E"/>
    <w:rsid w:val="00662D65"/>
    <w:rsid w:val="00763B7D"/>
    <w:rsid w:val="00765431"/>
    <w:rsid w:val="007A6902"/>
    <w:rsid w:val="007B58D4"/>
    <w:rsid w:val="007F4556"/>
    <w:rsid w:val="00806399"/>
    <w:rsid w:val="0080736A"/>
    <w:rsid w:val="008E19F3"/>
    <w:rsid w:val="00AB4AF0"/>
    <w:rsid w:val="00AC6912"/>
    <w:rsid w:val="00B24F3E"/>
    <w:rsid w:val="00B754AA"/>
    <w:rsid w:val="00BC1064"/>
    <w:rsid w:val="00BE72BC"/>
    <w:rsid w:val="00BF0E8B"/>
    <w:rsid w:val="00C84AE9"/>
    <w:rsid w:val="00D72A4A"/>
    <w:rsid w:val="00DE2402"/>
    <w:rsid w:val="00DE4EBE"/>
    <w:rsid w:val="00DF1504"/>
    <w:rsid w:val="00F83075"/>
    <w:rsid w:val="00FA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373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100</cp:revision>
  <cp:lastPrinted>2017-03-29T10:57:00Z</cp:lastPrinted>
  <dcterms:created xsi:type="dcterms:W3CDTF">2026-01-19T09:45:00Z</dcterms:created>
  <dcterms:modified xsi:type="dcterms:W3CDTF">2026-02-13T09:19:00Z</dcterms:modified>
</cp:coreProperties>
</file>